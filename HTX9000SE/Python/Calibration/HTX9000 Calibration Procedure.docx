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60F4" w:rsidRPr="006C3B54" w:rsidRDefault="00E860F4" w:rsidP="004F504F">
      <w:pPr>
        <w:jc w:val="center"/>
        <w:rPr>
          <w:rFonts w:ascii="Linear Helv Cond" w:hAnsi="Linear Helv Cond"/>
          <w:b/>
        </w:rPr>
      </w:pPr>
      <w:r w:rsidRPr="006C3B54">
        <w:rPr>
          <w:rFonts w:ascii="Linear Helv Cond" w:hAnsi="Linear Helv Cond"/>
          <w:b/>
        </w:rPr>
        <w:t>HTX9000 CALIBRATION PROCEDURE</w:t>
      </w:r>
    </w:p>
    <w:p w:rsidR="00E860F4" w:rsidRPr="006C3B54" w:rsidRDefault="00E860F4" w:rsidP="004F504F">
      <w:pPr>
        <w:jc w:val="center"/>
        <w:rPr>
          <w:rFonts w:ascii="Linear Helv Cond" w:hAnsi="Linear Helv Cond"/>
          <w:b/>
        </w:rPr>
      </w:pPr>
      <w:r w:rsidRPr="006C3B54">
        <w:rPr>
          <w:rFonts w:ascii="Linear Helv Cond" w:hAnsi="Linear Helv Cond"/>
          <w:b/>
        </w:rPr>
        <w:t>John Cook    April 2013</w:t>
      </w:r>
    </w:p>
    <w:p w:rsidR="00E860F4" w:rsidRPr="006C3B54" w:rsidRDefault="00E860F4">
      <w:pPr>
        <w:rPr>
          <w:rFonts w:ascii="Linear Helv Cond" w:hAnsi="Linear Helv Cond"/>
        </w:rPr>
      </w:pPr>
      <w:r w:rsidRPr="006C3B54">
        <w:rPr>
          <w:rFonts w:ascii="Linear Helv Cond" w:hAnsi="Linear Helv Cond"/>
          <w:b/>
        </w:rPr>
        <w:t>Purpose:</w:t>
      </w:r>
      <w:r w:rsidRPr="006C3B54">
        <w:rPr>
          <w:rFonts w:ascii="Linear Helv Cond" w:hAnsi="Linear Helv Cond"/>
        </w:rPr>
        <w:t xml:space="preserve">  This document describes how to calibrate the HTX9000 automatic USB connected load box and how to read back the calibration data.</w:t>
      </w:r>
    </w:p>
    <w:p w:rsidR="00E860F4" w:rsidRPr="006C3B54" w:rsidRDefault="00E860F4">
      <w:pPr>
        <w:rPr>
          <w:rFonts w:ascii="Linear Helv Cond" w:hAnsi="Linear Helv Cond"/>
        </w:rPr>
      </w:pPr>
      <w:r w:rsidRPr="006C3B54">
        <w:rPr>
          <w:rFonts w:ascii="Linear Helv Cond" w:hAnsi="Linear Helv Cond"/>
          <w:b/>
        </w:rPr>
        <w:t>Items needed</w:t>
      </w:r>
      <w:r w:rsidRPr="006C3B54">
        <w:rPr>
          <w:rFonts w:ascii="Linear Helv Cond" w:hAnsi="Linear Helv Cond"/>
        </w:rPr>
        <w:t>:</w:t>
      </w:r>
    </w:p>
    <w:p w:rsidR="00E860F4" w:rsidRPr="006C3B54" w:rsidRDefault="00E860F4">
      <w:pPr>
        <w:rPr>
          <w:rFonts w:ascii="Linear Helv Cond" w:hAnsi="Linear Helv Cond"/>
        </w:rPr>
      </w:pPr>
      <w:r w:rsidRPr="006C3B54">
        <w:rPr>
          <w:rFonts w:ascii="Linear Helv Cond" w:hAnsi="Linear Helv Cond"/>
        </w:rPr>
        <w:t>HTX9000 USB controlled load box</w:t>
      </w:r>
    </w:p>
    <w:p w:rsidR="00E860F4" w:rsidRPr="006C3B54" w:rsidRDefault="00E860F4">
      <w:pPr>
        <w:rPr>
          <w:rFonts w:ascii="Linear Helv Cond" w:hAnsi="Linear Helv Cond"/>
        </w:rPr>
      </w:pPr>
      <w:r w:rsidRPr="006C3B54">
        <w:rPr>
          <w:rFonts w:ascii="Linear Helv Cond" w:hAnsi="Linear Helv Cond"/>
        </w:rPr>
        <w:t>USB cable with “mini-B” connector.</w:t>
      </w:r>
    </w:p>
    <w:p w:rsidR="00E860F4" w:rsidRPr="006C3B54" w:rsidRDefault="00E860F4">
      <w:pPr>
        <w:rPr>
          <w:rFonts w:ascii="Linear Helv Cond" w:hAnsi="Linear Helv Cond"/>
        </w:rPr>
      </w:pPr>
      <w:r w:rsidRPr="006C3B54">
        <w:rPr>
          <w:rFonts w:ascii="Linear Helv Cond" w:hAnsi="Linear Helv Cond"/>
        </w:rPr>
        <w:t>Power supply able to produce at least 2.5 amps of current at least 5 VDC</w:t>
      </w:r>
    </w:p>
    <w:p w:rsidR="00E860F4" w:rsidRPr="006C3B54" w:rsidRDefault="00E860F4">
      <w:pPr>
        <w:rPr>
          <w:rFonts w:ascii="Linear Helv Cond" w:hAnsi="Linear Helv Cond"/>
        </w:rPr>
      </w:pPr>
      <w:r w:rsidRPr="006C3B54">
        <w:rPr>
          <w:rFonts w:ascii="Linear Helv Cond" w:hAnsi="Linear Helv Cond"/>
        </w:rPr>
        <w:t>Accurate current meter with Amps and milliamp ranges</w:t>
      </w:r>
    </w:p>
    <w:p w:rsidR="00E860F4" w:rsidRPr="006C3B54" w:rsidRDefault="00E860F4">
      <w:pPr>
        <w:rPr>
          <w:rFonts w:ascii="Linear Helv Cond" w:hAnsi="Linear Helv Cond"/>
        </w:rPr>
      </w:pPr>
      <w:r w:rsidRPr="006C3B54">
        <w:rPr>
          <w:rFonts w:ascii="Linear Helv Cond" w:hAnsi="Linear Helv Cond"/>
        </w:rPr>
        <w:t>Jumper cables.</w:t>
      </w:r>
    </w:p>
    <w:p w:rsidR="00E860F4" w:rsidRPr="006C3B54" w:rsidRDefault="00E860F4">
      <w:pPr>
        <w:rPr>
          <w:rFonts w:ascii="Linear Helv Cond" w:hAnsi="Linear Helv Cond"/>
        </w:rPr>
      </w:pPr>
      <w:r>
        <w:rPr>
          <w:rFonts w:ascii="Linear Helv Cond" w:hAnsi="Linear Helv Cond"/>
          <w:b/>
        </w:rPr>
        <w:br w:type="page"/>
      </w:r>
      <w:r w:rsidRPr="006C3B54">
        <w:rPr>
          <w:rFonts w:ascii="Linear Helv Cond" w:hAnsi="Linear Helv Cond"/>
          <w:b/>
        </w:rPr>
        <w:t>Procedure</w:t>
      </w:r>
      <w:r w:rsidRPr="006C3B54">
        <w:rPr>
          <w:rFonts w:ascii="Linear Helv Cond" w:hAnsi="Linear Helv Cond"/>
        </w:rPr>
        <w:t>:</w:t>
      </w:r>
    </w:p>
    <w:p w:rsidR="00E860F4" w:rsidRPr="006C3B54" w:rsidRDefault="00E860F4" w:rsidP="00913A13">
      <w:pPr>
        <w:pStyle w:val="ListParagraph"/>
        <w:numPr>
          <w:ilvl w:val="0"/>
          <w:numId w:val="1"/>
        </w:numPr>
        <w:rPr>
          <w:rFonts w:ascii="Linear Helv Cond" w:hAnsi="Linear Helv Cond"/>
        </w:rPr>
      </w:pPr>
      <w:r w:rsidRPr="006C3B54">
        <w:rPr>
          <w:rFonts w:ascii="Linear Helv Cond" w:hAnsi="Linear Helv Cond"/>
        </w:rPr>
        <w:t>Connect the load box to a PC via USB cable.  It should power up, show its logo, and show the load setting.  If the load box is uncalibrated, ignore the load setting on the display.</w:t>
      </w:r>
    </w:p>
    <w:p w:rsidR="00E860F4" w:rsidRPr="006C3B54" w:rsidRDefault="00E860F4" w:rsidP="006C3B54">
      <w:pPr>
        <w:pStyle w:val="ListParagraph"/>
        <w:ind w:left="360"/>
        <w:rPr>
          <w:rFonts w:ascii="Linear Helv Cond" w:hAnsi="Linear Helv Cond"/>
        </w:rPr>
      </w:pPr>
    </w:p>
    <w:p w:rsidR="00E860F4" w:rsidRPr="006C3B54" w:rsidRDefault="00E860F4" w:rsidP="00913A13">
      <w:pPr>
        <w:pStyle w:val="ListParagraph"/>
        <w:numPr>
          <w:ilvl w:val="0"/>
          <w:numId w:val="1"/>
        </w:numPr>
        <w:rPr>
          <w:rFonts w:ascii="Linear Helv Cond" w:hAnsi="Linear Helv Cond"/>
        </w:rPr>
      </w:pPr>
      <w:r w:rsidRPr="006C3B54">
        <w:rPr>
          <w:rFonts w:ascii="Linear Helv Cond" w:hAnsi="Linear Helv Cond"/>
        </w:rPr>
        <w:t>On the PC, determine the virtual COM port attached to the load box and open a terminal program on that COM port to communicate with the device.</w:t>
      </w:r>
    </w:p>
    <w:p w:rsidR="00E860F4" w:rsidRPr="006C3B54" w:rsidRDefault="00E860F4" w:rsidP="006C3B54">
      <w:pPr>
        <w:pStyle w:val="ListParagraph"/>
        <w:ind w:left="0"/>
        <w:rPr>
          <w:rFonts w:ascii="Linear Helv Cond" w:hAnsi="Linear Helv Cond"/>
        </w:rPr>
      </w:pPr>
    </w:p>
    <w:p w:rsidR="00E860F4" w:rsidRPr="006C3B54" w:rsidRDefault="00E860F4" w:rsidP="00913A13">
      <w:pPr>
        <w:pStyle w:val="ListParagraph"/>
        <w:numPr>
          <w:ilvl w:val="0"/>
          <w:numId w:val="1"/>
        </w:numPr>
        <w:rPr>
          <w:rFonts w:ascii="Linear Helv Cond" w:hAnsi="Linear Helv Cond"/>
        </w:rPr>
      </w:pPr>
      <w:r w:rsidRPr="006C3B54">
        <w:rPr>
          <w:rFonts w:ascii="Linear Helv Cond" w:hAnsi="Linear Helv Cond"/>
        </w:rPr>
        <w:t xml:space="preserve">In the terminal program, send the command “*IDN?”  The load box should respond with its make and model information.  </w:t>
      </w:r>
    </w:p>
    <w:p w:rsidR="00E860F4" w:rsidRPr="006C3B54" w:rsidRDefault="00E860F4" w:rsidP="006C3B54">
      <w:pPr>
        <w:pStyle w:val="ListParagraph"/>
        <w:ind w:left="360"/>
        <w:rPr>
          <w:rFonts w:ascii="Linear Helv Cond" w:hAnsi="Linear Helv Cond"/>
        </w:rPr>
      </w:pPr>
    </w:p>
    <w:p w:rsidR="00E860F4" w:rsidRPr="006C3B54" w:rsidRDefault="00E860F4" w:rsidP="00913A13">
      <w:pPr>
        <w:pStyle w:val="ListParagraph"/>
        <w:numPr>
          <w:ilvl w:val="0"/>
          <w:numId w:val="1"/>
        </w:numPr>
        <w:rPr>
          <w:rFonts w:ascii="Linear Helv Cond" w:hAnsi="Linear Helv Cond"/>
        </w:rPr>
      </w:pPr>
      <w:r w:rsidRPr="006C3B54">
        <w:rPr>
          <w:rFonts w:ascii="Linear Helv Cond" w:hAnsi="Linear Helv Cond"/>
        </w:rPr>
        <w:t>Set the power supply to 5VDC, connect it to the load box with the current meter between them.</w:t>
      </w:r>
    </w:p>
    <w:p w:rsidR="00E860F4" w:rsidRPr="006C3B54" w:rsidRDefault="00E860F4" w:rsidP="006C3B54">
      <w:pPr>
        <w:pStyle w:val="ListParagraph"/>
        <w:ind w:left="0"/>
        <w:rPr>
          <w:rFonts w:ascii="Linear Helv Cond" w:hAnsi="Linear Helv Cond"/>
        </w:rPr>
      </w:pPr>
    </w:p>
    <w:p w:rsidR="00E860F4" w:rsidRPr="006C3B54" w:rsidRDefault="00E860F4" w:rsidP="00913A13">
      <w:pPr>
        <w:pStyle w:val="ListParagraph"/>
        <w:numPr>
          <w:ilvl w:val="0"/>
          <w:numId w:val="1"/>
        </w:numPr>
        <w:rPr>
          <w:rFonts w:ascii="Linear Helv Cond" w:hAnsi="Linear Helv Cond"/>
        </w:rPr>
      </w:pPr>
      <w:r w:rsidRPr="006C3B54">
        <w:rPr>
          <w:rFonts w:ascii="Linear Helv Cond" w:hAnsi="Linear Helv Cond"/>
        </w:rPr>
        <w:t>Send the following commands to the load box, in the following order:</w:t>
      </w:r>
    </w:p>
    <w:p w:rsidR="00E860F4" w:rsidRPr="006C3B54" w:rsidRDefault="00E860F4" w:rsidP="00CE3558">
      <w:pPr>
        <w:pStyle w:val="ListParagraph"/>
        <w:numPr>
          <w:ilvl w:val="1"/>
          <w:numId w:val="1"/>
        </w:numPr>
        <w:rPr>
          <w:rFonts w:ascii="Linear Helv Cond" w:hAnsi="Linear Helv Cond"/>
        </w:rPr>
      </w:pPr>
      <w:r w:rsidRPr="006C3B54">
        <w:rPr>
          <w:rFonts w:ascii="Linear Helv Cond" w:hAnsi="Linear Helv Cond"/>
        </w:rPr>
        <w:t>CALibrate:DATE (today’s date, ex: 4/26/13)</w:t>
      </w:r>
    </w:p>
    <w:p w:rsidR="00E860F4" w:rsidRPr="006C3B54" w:rsidRDefault="00E860F4" w:rsidP="00CE3558">
      <w:pPr>
        <w:pStyle w:val="ListParagraph"/>
        <w:numPr>
          <w:ilvl w:val="1"/>
          <w:numId w:val="1"/>
        </w:numPr>
        <w:rPr>
          <w:rFonts w:ascii="Linear Helv Cond" w:hAnsi="Linear Helv Cond"/>
        </w:rPr>
      </w:pPr>
      <w:r w:rsidRPr="006C3B54">
        <w:rPr>
          <w:rFonts w:ascii="Linear Helv Cond" w:hAnsi="Linear Helv Cond"/>
        </w:rPr>
        <w:t>CALibrate:OUTP</w:t>
      </w:r>
      <w:r>
        <w:rPr>
          <w:rFonts w:ascii="Linear Helv Cond" w:hAnsi="Linear Helv Cond"/>
        </w:rPr>
        <w:t>ut</w:t>
      </w:r>
      <w:r w:rsidRPr="006C3B54">
        <w:rPr>
          <w:rFonts w:ascii="Linear Helv Cond" w:hAnsi="Linear Helv Cond"/>
        </w:rPr>
        <w:t xml:space="preserve">:CURRent:DAC:RANGe:HI 65535 </w:t>
      </w:r>
    </w:p>
    <w:p w:rsidR="00E860F4" w:rsidRPr="006C3B54" w:rsidRDefault="00E860F4" w:rsidP="00CE3558">
      <w:pPr>
        <w:pStyle w:val="ListParagraph"/>
        <w:numPr>
          <w:ilvl w:val="1"/>
          <w:numId w:val="1"/>
        </w:numPr>
        <w:rPr>
          <w:rFonts w:ascii="Linear Helv Cond" w:hAnsi="Linear Helv Cond"/>
        </w:rPr>
      </w:pPr>
      <w:r w:rsidRPr="006C3B54">
        <w:rPr>
          <w:rFonts w:ascii="Linear Helv Cond" w:hAnsi="Linear Helv Cond"/>
        </w:rPr>
        <w:t>CALibrate:OUTP</w:t>
      </w:r>
      <w:r>
        <w:rPr>
          <w:rFonts w:ascii="Linear Helv Cond" w:hAnsi="Linear Helv Cond"/>
        </w:rPr>
        <w:t>ut</w:t>
      </w:r>
      <w:r w:rsidRPr="006C3B54">
        <w:rPr>
          <w:rFonts w:ascii="Linear Helv Cond" w:hAnsi="Linear Helv Cond"/>
        </w:rPr>
        <w:t>:CURRent</w:t>
      </w:r>
      <w:r>
        <w:rPr>
          <w:rFonts w:ascii="Linear Helv Cond" w:hAnsi="Linear Helv Cond"/>
        </w:rPr>
        <w:t>:VALue</w:t>
      </w:r>
      <w:r w:rsidRPr="006C3B54">
        <w:rPr>
          <w:rFonts w:ascii="Linear Helv Cond" w:hAnsi="Linear Helv Cond"/>
        </w:rPr>
        <w:t>:RANGe:HI  (meter reading, in amps.  Ex: 2.4998A)</w:t>
      </w:r>
    </w:p>
    <w:p w:rsidR="00E860F4" w:rsidRPr="006C3B54" w:rsidRDefault="00E860F4" w:rsidP="00CE3558">
      <w:pPr>
        <w:pStyle w:val="ListParagraph"/>
        <w:numPr>
          <w:ilvl w:val="1"/>
          <w:numId w:val="1"/>
        </w:numPr>
        <w:rPr>
          <w:rFonts w:ascii="Linear Helv Cond" w:hAnsi="Linear Helv Cond"/>
        </w:rPr>
      </w:pPr>
      <w:r w:rsidRPr="006C3B54">
        <w:rPr>
          <w:rFonts w:ascii="Linear Helv Cond" w:hAnsi="Linear Helv Cond"/>
        </w:rPr>
        <w:t>CALibrate:OUTP</w:t>
      </w:r>
      <w:r>
        <w:rPr>
          <w:rFonts w:ascii="Linear Helv Cond" w:hAnsi="Linear Helv Cond"/>
        </w:rPr>
        <w:t>ut</w:t>
      </w:r>
      <w:r w:rsidRPr="006C3B54">
        <w:rPr>
          <w:rFonts w:ascii="Linear Helv Cond" w:hAnsi="Linear Helv Cond"/>
        </w:rPr>
        <w:t xml:space="preserve">:CURRent:DAC:RANGe:LO 65535 </w:t>
      </w:r>
    </w:p>
    <w:p w:rsidR="00E860F4" w:rsidRPr="006C3B54" w:rsidRDefault="00E860F4" w:rsidP="00CE3558">
      <w:pPr>
        <w:pStyle w:val="ListParagraph"/>
        <w:numPr>
          <w:ilvl w:val="1"/>
          <w:numId w:val="1"/>
        </w:numPr>
        <w:rPr>
          <w:rFonts w:ascii="Linear Helv Cond" w:hAnsi="Linear Helv Cond"/>
        </w:rPr>
      </w:pPr>
      <w:r w:rsidRPr="006C3B54">
        <w:rPr>
          <w:rFonts w:ascii="Linear Helv Cond" w:hAnsi="Linear Helv Cond"/>
        </w:rPr>
        <w:t>CALibrate:OUTP</w:t>
      </w:r>
      <w:r>
        <w:rPr>
          <w:rFonts w:ascii="Linear Helv Cond" w:hAnsi="Linear Helv Cond"/>
        </w:rPr>
        <w:t>ut</w:t>
      </w:r>
      <w:r w:rsidRPr="006C3B54">
        <w:rPr>
          <w:rFonts w:ascii="Linear Helv Cond" w:hAnsi="Linear Helv Cond"/>
        </w:rPr>
        <w:t>:CURRent:VALue:RANGe:LO (meter reading, in mA. Ex: 24.99962mA)</w:t>
      </w:r>
    </w:p>
    <w:p w:rsidR="00E860F4" w:rsidRPr="006C3B54" w:rsidRDefault="00E860F4" w:rsidP="006C3B54">
      <w:pPr>
        <w:pStyle w:val="ListParagraph"/>
        <w:ind w:left="1080"/>
        <w:rPr>
          <w:rFonts w:ascii="Linear Helv Cond" w:hAnsi="Linear Helv Cond"/>
        </w:rPr>
      </w:pPr>
    </w:p>
    <w:p w:rsidR="00E860F4" w:rsidRPr="006C3B54" w:rsidRDefault="00E860F4" w:rsidP="00CE3558">
      <w:pPr>
        <w:pStyle w:val="ListParagraph"/>
        <w:numPr>
          <w:ilvl w:val="0"/>
          <w:numId w:val="1"/>
        </w:numPr>
        <w:rPr>
          <w:rFonts w:ascii="Linear Helv Cond" w:hAnsi="Linear Helv Cond"/>
        </w:rPr>
      </w:pPr>
      <w:r w:rsidRPr="006C3B54">
        <w:rPr>
          <w:rFonts w:ascii="Linear Helv Cond" w:hAnsi="Linear Helv Cond"/>
        </w:rPr>
        <w:t>While calibrating</w:t>
      </w:r>
      <w:r>
        <w:rPr>
          <w:rFonts w:ascii="Linear Helv Cond" w:hAnsi="Linear Helv Cond"/>
        </w:rPr>
        <w:t>,</w:t>
      </w:r>
      <w:r w:rsidRPr="006C3B54">
        <w:rPr>
          <w:rFonts w:ascii="Linear Helv Cond" w:hAnsi="Linear Helv Cond"/>
        </w:rPr>
        <w:t xml:space="preserve"> the display will be locked to prevent changes on the load box’s control buttons.</w:t>
      </w:r>
    </w:p>
    <w:p w:rsidR="00E860F4" w:rsidRPr="006C3B54" w:rsidRDefault="00E860F4" w:rsidP="006C3B54">
      <w:pPr>
        <w:pStyle w:val="ListParagraph"/>
        <w:ind w:left="360"/>
        <w:rPr>
          <w:rFonts w:ascii="Linear Helv Cond" w:hAnsi="Linear Helv Cond"/>
        </w:rPr>
      </w:pPr>
    </w:p>
    <w:p w:rsidR="00E860F4" w:rsidRPr="006C3B54" w:rsidRDefault="00E860F4" w:rsidP="004F504F">
      <w:pPr>
        <w:pStyle w:val="ListParagraph"/>
        <w:numPr>
          <w:ilvl w:val="0"/>
          <w:numId w:val="1"/>
        </w:numPr>
        <w:rPr>
          <w:rFonts w:ascii="Linear Helv Cond" w:hAnsi="Linear Helv Cond"/>
        </w:rPr>
      </w:pPr>
      <w:r w:rsidRPr="006C3B54">
        <w:rPr>
          <w:rFonts w:ascii="Linear Helv Cond" w:hAnsi="Linear Helv Cond"/>
        </w:rPr>
        <w:t>After calibration, command the load box to various load currents with the following command: “SOURce:CURRent 1A” or “SOURce:CURRent 10mA” and observe the meter measuring the commanded current.</w:t>
      </w:r>
    </w:p>
    <w:p w:rsidR="00E860F4" w:rsidRPr="006C3B54" w:rsidRDefault="00E860F4" w:rsidP="006C3B54">
      <w:pPr>
        <w:pStyle w:val="ListParagraph"/>
        <w:ind w:left="0"/>
        <w:rPr>
          <w:rFonts w:ascii="Linear Helv Cond" w:hAnsi="Linear Helv Cond"/>
        </w:rPr>
      </w:pPr>
    </w:p>
    <w:p w:rsidR="00E860F4" w:rsidRDefault="00E860F4" w:rsidP="006C3B54">
      <w:pPr>
        <w:pStyle w:val="ListParagraph"/>
        <w:numPr>
          <w:ilvl w:val="0"/>
          <w:numId w:val="1"/>
        </w:numPr>
        <w:rPr>
          <w:rFonts w:ascii="Linear Helv Cond" w:hAnsi="Linear Helv Cond"/>
        </w:rPr>
      </w:pPr>
      <w:r w:rsidRPr="006C3B54">
        <w:rPr>
          <w:rFonts w:ascii="Linear Helv Cond" w:hAnsi="Linear Helv Cond"/>
        </w:rPr>
        <w:t xml:space="preserve">The Board can be given a version number or title </w:t>
      </w:r>
      <w:r w:rsidRPr="006C3B54">
        <w:rPr>
          <w:rFonts w:ascii="Linear Helv Cond" w:hAnsi="Linear Helv Cond" w:cs="Courier"/>
        </w:rPr>
        <w:t>limited to 16 characters</w:t>
      </w:r>
      <w:r w:rsidRPr="006C3B54">
        <w:rPr>
          <w:rFonts w:ascii="Linear Helv Cond" w:hAnsi="Linear Helv Cond"/>
        </w:rPr>
        <w:t xml:space="preserve"> such as “Steve’s LoadBox” with</w:t>
      </w:r>
      <w:r>
        <w:rPr>
          <w:rFonts w:ascii="Linear Helv Cond" w:hAnsi="Linear Helv Cond"/>
        </w:rPr>
        <w:t>:</w:t>
      </w:r>
    </w:p>
    <w:p w:rsidR="00E860F4" w:rsidRDefault="00E860F4" w:rsidP="00312482">
      <w:pPr>
        <w:pStyle w:val="ListParagraph"/>
        <w:ind w:left="0"/>
        <w:rPr>
          <w:rFonts w:ascii="Linear Helv Cond" w:hAnsi="Linear Helv Cond"/>
        </w:rPr>
      </w:pPr>
    </w:p>
    <w:p w:rsidR="00E860F4" w:rsidRPr="006C3B54" w:rsidRDefault="00E860F4" w:rsidP="00312482">
      <w:pPr>
        <w:pStyle w:val="ListParagraph"/>
        <w:numPr>
          <w:ilvl w:val="1"/>
          <w:numId w:val="1"/>
        </w:numPr>
        <w:rPr>
          <w:rFonts w:ascii="Linear Helv Cond" w:hAnsi="Linear Helv Cond"/>
        </w:rPr>
      </w:pPr>
      <w:r w:rsidRPr="006C3B54">
        <w:rPr>
          <w:rFonts w:ascii="Linear Helv Cond" w:hAnsi="Linear Helv Cond" w:cs="Courier"/>
        </w:rPr>
        <w:t>CALibrate:BOArdrev Steve’s LoadBox</w:t>
      </w:r>
    </w:p>
    <w:p w:rsidR="00E860F4" w:rsidRPr="006C3B54" w:rsidRDefault="00E860F4" w:rsidP="006C3B54">
      <w:pPr>
        <w:pStyle w:val="ListParagraph"/>
        <w:ind w:left="360"/>
        <w:rPr>
          <w:rFonts w:ascii="Linear Helv Cond" w:hAnsi="Linear Helv Cond"/>
        </w:rPr>
      </w:pPr>
    </w:p>
    <w:p w:rsidR="00E860F4" w:rsidRPr="006C3B54" w:rsidRDefault="00E860F4" w:rsidP="006C3B54">
      <w:pPr>
        <w:pStyle w:val="ListParagraph"/>
        <w:numPr>
          <w:ilvl w:val="0"/>
          <w:numId w:val="1"/>
        </w:numPr>
        <w:rPr>
          <w:rFonts w:ascii="Linear Helv Cond" w:hAnsi="Linear Helv Cond"/>
        </w:rPr>
      </w:pPr>
      <w:r w:rsidRPr="006C3B54">
        <w:rPr>
          <w:rFonts w:ascii="Linear Helv Cond" w:hAnsi="Linear Helv Cond"/>
        </w:rPr>
        <w:t>Mark the meter as calibrated with a dated calibration label.</w:t>
      </w:r>
    </w:p>
    <w:p w:rsidR="00E860F4" w:rsidRPr="006C3B54" w:rsidRDefault="00E860F4" w:rsidP="00CE3558">
      <w:pPr>
        <w:rPr>
          <w:rFonts w:ascii="Linear Helv Cond" w:hAnsi="Linear Helv Cond"/>
        </w:rPr>
      </w:pPr>
    </w:p>
    <w:p w:rsidR="00E860F4" w:rsidRPr="006C3B54" w:rsidRDefault="00E860F4" w:rsidP="00CE3558">
      <w:pPr>
        <w:rPr>
          <w:rFonts w:ascii="Linear Helv Cond" w:hAnsi="Linear Helv Cond"/>
        </w:rPr>
      </w:pPr>
    </w:p>
    <w:p w:rsidR="00E860F4" w:rsidRPr="006C3B54" w:rsidRDefault="00E860F4">
      <w:pPr>
        <w:rPr>
          <w:rFonts w:ascii="Linear Helv Cond" w:hAnsi="Linear Helv Cond"/>
        </w:rPr>
      </w:pPr>
    </w:p>
    <w:sectPr w:rsidR="00E860F4" w:rsidRPr="006C3B54" w:rsidSect="00C26D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Linear Helv Cond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D2C26FC"/>
    <w:multiLevelType w:val="hybridMultilevel"/>
    <w:tmpl w:val="473ACF54"/>
    <w:lvl w:ilvl="0" w:tplc="040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13A13"/>
    <w:rsid w:val="000C3389"/>
    <w:rsid w:val="00301FDC"/>
    <w:rsid w:val="00312482"/>
    <w:rsid w:val="004F504F"/>
    <w:rsid w:val="006C3B54"/>
    <w:rsid w:val="006D7357"/>
    <w:rsid w:val="00852857"/>
    <w:rsid w:val="00913A13"/>
    <w:rsid w:val="009D5992"/>
    <w:rsid w:val="00B82E39"/>
    <w:rsid w:val="00C26DDF"/>
    <w:rsid w:val="00CA3E97"/>
    <w:rsid w:val="00CE3558"/>
    <w:rsid w:val="00D06347"/>
    <w:rsid w:val="00E860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6DDF"/>
    <w:pPr>
      <w:spacing w:after="200" w:line="276" w:lineRule="auto"/>
    </w:p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913A1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38</TotalTime>
  <Pages>2</Pages>
  <Words>273</Words>
  <Characters>1559</Characters>
  <Application>Microsoft Office Outlook</Application>
  <DocSecurity>0</DocSecurity>
  <Lines>0</Lines>
  <Paragraphs>0</Paragraphs>
  <ScaleCrop>false</ScaleCrop>
  <Company>LTC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jcook</dc:creator>
  <cp:keywords/>
  <dc:description/>
  <cp:lastModifiedBy>Steve Martin</cp:lastModifiedBy>
  <cp:revision>11</cp:revision>
  <cp:lastPrinted>2013-12-06T16:35:00Z</cp:lastPrinted>
  <dcterms:created xsi:type="dcterms:W3CDTF">2013-04-26T17:51:00Z</dcterms:created>
  <dcterms:modified xsi:type="dcterms:W3CDTF">2013-12-06T16:36:00Z</dcterms:modified>
</cp:coreProperties>
</file>